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D45" w:rsidRDefault="00155A42">
      <w:pPr>
        <w:pStyle w:val="Title"/>
        <w:rPr>
          <w:sz w:val="72"/>
          <w:szCs w:val="72"/>
        </w:rPr>
      </w:pPr>
      <w:r>
        <w:rPr>
          <w:sz w:val="72"/>
          <w:szCs w:val="72"/>
        </w:rPr>
        <w:t xml:space="preserve">AWS </w:t>
      </w:r>
      <w:r w:rsidR="00AD0AD0">
        <w:rPr>
          <w:sz w:val="72"/>
          <w:szCs w:val="72"/>
        </w:rPr>
        <w:t>CICD with Jenkins</w:t>
      </w:r>
    </w:p>
    <w:p w:rsidR="0007466A" w:rsidRDefault="0007466A" w:rsidP="008A7585">
      <w:pPr>
        <w:pStyle w:val="Heading1"/>
      </w:pPr>
      <w:bookmarkStart w:id="0" w:name="_Hlk487785372"/>
      <w:bookmarkEnd w:id="0"/>
      <w:r>
        <w:t>Topics</w:t>
      </w:r>
    </w:p>
    <w:p w:rsidR="00E23E67" w:rsidRDefault="00E23E67" w:rsidP="00E91315">
      <w:pPr>
        <w:pStyle w:val="ListParagraph"/>
        <w:numPr>
          <w:ilvl w:val="0"/>
          <w:numId w:val="11"/>
        </w:numPr>
        <w:spacing w:before="120" w:after="120" w:line="240" w:lineRule="auto"/>
        <w:rPr>
          <w:rStyle w:val="Strong"/>
        </w:rPr>
      </w:pPr>
      <w:r>
        <w:rPr>
          <w:rStyle w:val="Strong"/>
        </w:rPr>
        <w:t>Cloud Computing</w:t>
      </w:r>
    </w:p>
    <w:p w:rsidR="0007466A" w:rsidRPr="0007466A" w:rsidRDefault="0007466A" w:rsidP="00E91315">
      <w:pPr>
        <w:pStyle w:val="ListParagraph"/>
        <w:numPr>
          <w:ilvl w:val="0"/>
          <w:numId w:val="11"/>
        </w:numPr>
        <w:spacing w:before="120" w:after="120" w:line="240" w:lineRule="auto"/>
        <w:rPr>
          <w:rStyle w:val="Strong"/>
        </w:rPr>
      </w:pPr>
      <w:r w:rsidRPr="0007466A">
        <w:rPr>
          <w:rStyle w:val="Strong"/>
        </w:rPr>
        <w:t>AWS Introduction</w:t>
      </w:r>
    </w:p>
    <w:p w:rsidR="0007466A" w:rsidRPr="00B11A53" w:rsidRDefault="0007466A" w:rsidP="00E91315">
      <w:pPr>
        <w:pStyle w:val="ListParagraph"/>
        <w:numPr>
          <w:ilvl w:val="0"/>
          <w:numId w:val="11"/>
        </w:numPr>
        <w:spacing w:before="120" w:after="120" w:line="240" w:lineRule="auto"/>
        <w:rPr>
          <w:rStyle w:val="Strong"/>
          <w:iCs/>
        </w:rPr>
      </w:pPr>
      <w:r w:rsidRPr="00B11A53">
        <w:rPr>
          <w:rStyle w:val="Strong"/>
          <w:iCs/>
        </w:rPr>
        <w:t>Elastic Cloud Compute (EC2)</w:t>
      </w:r>
    </w:p>
    <w:p w:rsidR="0007466A" w:rsidRPr="00B11A53" w:rsidRDefault="0007466A" w:rsidP="00E91315">
      <w:pPr>
        <w:pStyle w:val="ListParagraph"/>
        <w:numPr>
          <w:ilvl w:val="0"/>
          <w:numId w:val="11"/>
        </w:numPr>
        <w:spacing w:before="120" w:after="120" w:line="240" w:lineRule="auto"/>
        <w:rPr>
          <w:rStyle w:val="Strong"/>
          <w:iCs/>
        </w:rPr>
      </w:pPr>
      <w:r w:rsidRPr="00B11A53">
        <w:rPr>
          <w:rStyle w:val="Strong"/>
          <w:iCs/>
        </w:rPr>
        <w:t>Amazon Machine Image (AMI)</w:t>
      </w:r>
    </w:p>
    <w:p w:rsidR="0007466A" w:rsidRPr="00B11A53" w:rsidRDefault="0007466A" w:rsidP="00E91315">
      <w:pPr>
        <w:pStyle w:val="ListParagraph"/>
        <w:numPr>
          <w:ilvl w:val="0"/>
          <w:numId w:val="11"/>
        </w:numPr>
        <w:spacing w:before="120" w:after="120" w:line="240" w:lineRule="auto"/>
        <w:rPr>
          <w:rStyle w:val="Strong"/>
          <w:iCs/>
        </w:rPr>
      </w:pPr>
      <w:r w:rsidRPr="00B11A53">
        <w:rPr>
          <w:rStyle w:val="Strong"/>
          <w:iCs/>
        </w:rPr>
        <w:t>Elastic Block Store (EBS)</w:t>
      </w:r>
    </w:p>
    <w:p w:rsidR="0007466A" w:rsidRPr="00B11A53" w:rsidRDefault="0007466A" w:rsidP="00E91315">
      <w:pPr>
        <w:pStyle w:val="ListParagraph"/>
        <w:numPr>
          <w:ilvl w:val="0"/>
          <w:numId w:val="11"/>
        </w:numPr>
        <w:spacing w:before="120" w:after="120" w:line="240" w:lineRule="auto"/>
        <w:rPr>
          <w:rStyle w:val="Strong"/>
          <w:iCs/>
        </w:rPr>
      </w:pPr>
      <w:r w:rsidRPr="00B11A53">
        <w:rPr>
          <w:rStyle w:val="Strong"/>
          <w:iCs/>
        </w:rPr>
        <w:t>Security Group</w:t>
      </w:r>
    </w:p>
    <w:p w:rsidR="0007466A" w:rsidRPr="00AD0AD0" w:rsidRDefault="0007466A" w:rsidP="00E91315">
      <w:pPr>
        <w:pStyle w:val="ListParagraph"/>
        <w:numPr>
          <w:ilvl w:val="0"/>
          <w:numId w:val="11"/>
        </w:numPr>
        <w:spacing w:before="120" w:after="120" w:line="240" w:lineRule="auto"/>
        <w:rPr>
          <w:rStyle w:val="Strong"/>
        </w:rPr>
      </w:pPr>
      <w:r w:rsidRPr="00AD0AD0">
        <w:rPr>
          <w:rStyle w:val="Strong"/>
        </w:rPr>
        <w:t>Simple Storage Service</w:t>
      </w:r>
    </w:p>
    <w:p w:rsidR="0007466A" w:rsidRPr="00AD0AD0" w:rsidRDefault="0007466A" w:rsidP="00E91315">
      <w:pPr>
        <w:pStyle w:val="ListParagraph"/>
        <w:numPr>
          <w:ilvl w:val="0"/>
          <w:numId w:val="11"/>
        </w:numPr>
        <w:spacing w:before="120" w:after="120" w:line="240" w:lineRule="auto"/>
        <w:rPr>
          <w:rStyle w:val="Strong"/>
        </w:rPr>
      </w:pPr>
      <w:r w:rsidRPr="00AD0AD0">
        <w:rPr>
          <w:rStyle w:val="Strong"/>
        </w:rPr>
        <w:t>EC2 Scaling</w:t>
      </w:r>
    </w:p>
    <w:p w:rsidR="0007466A" w:rsidRPr="00AD0AD0" w:rsidRDefault="0007466A" w:rsidP="00E91315">
      <w:pPr>
        <w:pStyle w:val="ListParagraph"/>
        <w:numPr>
          <w:ilvl w:val="0"/>
          <w:numId w:val="11"/>
        </w:numPr>
        <w:spacing w:before="120" w:after="120" w:line="240" w:lineRule="auto"/>
        <w:rPr>
          <w:rStyle w:val="Emphasis"/>
        </w:rPr>
      </w:pPr>
      <w:r w:rsidRPr="00AD0AD0">
        <w:rPr>
          <w:rStyle w:val="Emphasis"/>
        </w:rPr>
        <w:t>Continuous Integration</w:t>
      </w:r>
    </w:p>
    <w:p w:rsidR="0007466A" w:rsidRPr="0007466A" w:rsidRDefault="0007466A" w:rsidP="0007466A">
      <w:pPr>
        <w:rPr>
          <w:rStyle w:val="Strong"/>
        </w:rPr>
      </w:pPr>
    </w:p>
    <w:p w:rsidR="003B1239" w:rsidRDefault="00AD0AD0" w:rsidP="008A7585">
      <w:pPr>
        <w:pStyle w:val="Heading1"/>
      </w:pPr>
      <w:r>
        <w:t>Continuous Integration</w:t>
      </w:r>
    </w:p>
    <w:p w:rsidR="00B11A53" w:rsidRPr="00AD0AD0" w:rsidRDefault="00AD0AD0" w:rsidP="00B11A53">
      <w:pPr>
        <w:rPr>
          <w:rStyle w:val="Emphasis"/>
        </w:rPr>
      </w:pPr>
      <w:r w:rsidRPr="00AD0AD0">
        <w:rPr>
          <w:rStyle w:val="Emphasis"/>
        </w:rPr>
        <w:t>Use Case:</w:t>
      </w:r>
    </w:p>
    <w:p w:rsidR="00B11A53" w:rsidRDefault="00AD0AD0" w:rsidP="00B11A53">
      <w:r>
        <w:t xml:space="preserve">Robert and </w:t>
      </w:r>
      <w:proofErr w:type="spellStart"/>
      <w:r>
        <w:t>Ginni</w:t>
      </w:r>
      <w:proofErr w:type="spellEnd"/>
      <w:r>
        <w:t xml:space="preserve"> working on a project, coding and well tested individually however when they integrated it crashes and everything breaks. Code fails to compile and bugs so HOW TO integrate? </w:t>
      </w:r>
    </w:p>
    <w:p w:rsidR="00AD0AD0" w:rsidRDefault="00AD0AD0" w:rsidP="00B11A53">
      <w:pPr>
        <w:rPr>
          <w:b/>
        </w:rPr>
      </w:pPr>
      <w:r w:rsidRPr="00AD0AD0">
        <w:rPr>
          <w:b/>
        </w:rPr>
        <w:t>Issues due to this</w:t>
      </w:r>
      <w:r>
        <w:rPr>
          <w:b/>
        </w:rPr>
        <w:t xml:space="preserve"> -&gt;</w:t>
      </w:r>
    </w:p>
    <w:p w:rsidR="00AD0AD0" w:rsidRPr="00AD0AD0" w:rsidRDefault="00AD0AD0" w:rsidP="00AD0AD0">
      <w:pPr>
        <w:pStyle w:val="ListParagraph"/>
        <w:numPr>
          <w:ilvl w:val="0"/>
          <w:numId w:val="40"/>
        </w:numPr>
        <w:rPr>
          <w:b/>
        </w:rPr>
      </w:pPr>
      <w:r>
        <w:t>Difficult to resolve how long it will take to resolve.</w:t>
      </w:r>
    </w:p>
    <w:p w:rsidR="00AD0AD0" w:rsidRPr="00AD0AD0" w:rsidRDefault="00AD0AD0" w:rsidP="00AD0AD0">
      <w:pPr>
        <w:pStyle w:val="ListParagraph"/>
        <w:numPr>
          <w:ilvl w:val="1"/>
          <w:numId w:val="40"/>
        </w:numPr>
        <w:rPr>
          <w:b/>
        </w:rPr>
      </w:pPr>
      <w:r>
        <w:t>May exceed budget</w:t>
      </w:r>
    </w:p>
    <w:p w:rsidR="00AD0AD0" w:rsidRPr="00AD0AD0" w:rsidRDefault="00AD0AD0" w:rsidP="00AD0AD0">
      <w:pPr>
        <w:pStyle w:val="ListParagraph"/>
        <w:numPr>
          <w:ilvl w:val="1"/>
          <w:numId w:val="40"/>
        </w:numPr>
        <w:rPr>
          <w:b/>
        </w:rPr>
      </w:pPr>
      <w:r>
        <w:t>May exceed our schedule</w:t>
      </w:r>
    </w:p>
    <w:p w:rsidR="00AD0AD0" w:rsidRDefault="00AD0AD0" w:rsidP="00AD0AD0">
      <w:pPr>
        <w:rPr>
          <w:b/>
        </w:rPr>
      </w:pPr>
      <w:r w:rsidRPr="00AD0AD0">
        <w:rPr>
          <w:b/>
        </w:rPr>
        <w:t xml:space="preserve">Solution </w:t>
      </w:r>
    </w:p>
    <w:p w:rsidR="00AD0AD0" w:rsidRDefault="00AD0AD0" w:rsidP="00AD0AD0">
      <w:r w:rsidRPr="00AD0AD0">
        <w:tab/>
      </w:r>
      <w:r w:rsidR="00981B9C">
        <w:t xml:space="preserve">CI - </w:t>
      </w:r>
      <w:r w:rsidRPr="00AD0AD0">
        <w:t xml:space="preserve">Integrate </w:t>
      </w:r>
      <w:r>
        <w:t xml:space="preserve">early and integrate often </w:t>
      </w:r>
      <w:proofErr w:type="gramStart"/>
      <w:r>
        <w:t>( on</w:t>
      </w:r>
      <w:proofErr w:type="gramEnd"/>
      <w:r>
        <w:t xml:space="preserve"> every change)- </w:t>
      </w:r>
      <w:proofErr w:type="spellStart"/>
      <w:r>
        <w:t>everytime</w:t>
      </w:r>
      <w:proofErr w:type="spellEnd"/>
      <w:r>
        <w:t xml:space="preserve"> code is changes </w:t>
      </w:r>
      <w:r w:rsidR="00981B9C">
        <w:t>to repository it should be test out and build, compile and component interoperate correctly.</w:t>
      </w:r>
    </w:p>
    <w:p w:rsidR="00981B9C" w:rsidRDefault="00981B9C">
      <w:pPr>
        <w:rPr>
          <w:rFonts w:asciiTheme="majorHAnsi" w:eastAsiaTheme="majorEastAsia" w:hAnsiTheme="majorHAnsi" w:cstheme="majorBidi"/>
          <w:color w:val="1F4E79" w:themeColor="accent1" w:themeShade="80"/>
          <w:sz w:val="36"/>
          <w:szCs w:val="26"/>
        </w:rPr>
      </w:pPr>
      <w:r>
        <w:br w:type="page"/>
      </w:r>
    </w:p>
    <w:p w:rsidR="00981B9C" w:rsidRDefault="00981B9C" w:rsidP="00981B9C">
      <w:pPr>
        <w:pStyle w:val="Heading2"/>
      </w:pPr>
      <w:r>
        <w:lastRenderedPageBreak/>
        <w:t>Continuous Integration Server</w:t>
      </w:r>
    </w:p>
    <w:p w:rsidR="00981B9C" w:rsidRPr="00981B9C" w:rsidRDefault="00981B9C" w:rsidP="00981B9C">
      <w:hyperlink r:id="rId8" w:history="1">
        <w:r>
          <w:rPr>
            <w:rStyle w:val="Hyperlink"/>
          </w:rPr>
          <w:t>http://www.methodsandtools.com/tools/tools.php?hudson</w:t>
        </w:r>
      </w:hyperlink>
    </w:p>
    <w:p w:rsidR="00981B9C" w:rsidRDefault="00981B9C" w:rsidP="00981B9C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981B9C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Continuous Integration (CI) is a software development practice where members of a team integrate their work </w:t>
      </w:r>
      <w:proofErr w:type="gramStart"/>
      <w:r w:rsidRPr="00981B9C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frequently,</w:t>
      </w:r>
      <w:proofErr w:type="gramEnd"/>
      <w:r w:rsidRPr="00981B9C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 usually each person integrates at least daily - leading to multiple integrations per day. </w:t>
      </w:r>
      <w:proofErr w:type="gramStart"/>
      <w:r w:rsidRPr="00981B9C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Each integration</w:t>
      </w:r>
      <w:proofErr w:type="gramEnd"/>
      <w:r w:rsidRPr="00981B9C"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 xml:space="preserve"> is verified by an automated build (including test) to detect integration errors as quickly as possible. Many teams find that this approach leads to significantly reduced integration problems and allows a team to develop cohesive software more rapidly.</w:t>
      </w:r>
      <w:r w:rsidRPr="00981B9C">
        <w:rPr>
          <w:rFonts w:ascii="Verdana" w:hAnsi="Verdana"/>
          <w:color w:val="000000"/>
          <w:sz w:val="20"/>
          <w:szCs w:val="20"/>
          <w:shd w:val="clear" w:color="auto" w:fill="FFFFFF"/>
        </w:rPr>
        <w:t>"</w:t>
      </w:r>
    </w:p>
    <w:p w:rsidR="00981B9C" w:rsidRPr="00981B9C" w:rsidRDefault="00981B9C" w:rsidP="00981B9C">
      <w:pPr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inline distT="0" distB="0" distL="0" distR="0">
            <wp:extent cx="4960620" cy="2788920"/>
            <wp:effectExtent l="76200" t="95250" r="125730" b="10668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788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81B9C" w:rsidRPr="00981B9C" w:rsidRDefault="00981B9C" w:rsidP="00AD0AD0">
      <w:r w:rsidRPr="00981B9C">
        <w:t xml:space="preserve">(1). Hudson polls this system regularly for changes, e.g. every minute </w:t>
      </w:r>
    </w:p>
    <w:p w:rsidR="00981B9C" w:rsidRPr="00981B9C" w:rsidRDefault="00981B9C" w:rsidP="00AD0AD0">
      <w:r w:rsidRPr="00981B9C">
        <w:t>(2). If changes are indicated, the new code is checked out to build severs</w:t>
      </w:r>
    </w:p>
    <w:p w:rsidR="00981B9C" w:rsidRPr="00981B9C" w:rsidRDefault="00981B9C" w:rsidP="00AD0AD0">
      <w:r w:rsidRPr="00981B9C">
        <w:t xml:space="preserve">(3) </w:t>
      </w:r>
      <w:proofErr w:type="gramStart"/>
      <w:r w:rsidRPr="00981B9C">
        <w:t>and</w:t>
      </w:r>
      <w:proofErr w:type="gramEnd"/>
      <w:r w:rsidRPr="00981B9C">
        <w:t xml:space="preserve"> a new build of your project is executed. The results are reported back to Hudson</w:t>
      </w:r>
    </w:p>
    <w:p w:rsidR="00981B9C" w:rsidRPr="00981B9C" w:rsidRDefault="00981B9C" w:rsidP="00AD0AD0">
      <w:r w:rsidRPr="00981B9C">
        <w:t xml:space="preserve">(4) </w:t>
      </w:r>
      <w:proofErr w:type="gramStart"/>
      <w:r w:rsidRPr="00981B9C">
        <w:t>that</w:t>
      </w:r>
      <w:proofErr w:type="gramEnd"/>
      <w:r w:rsidRPr="00981B9C">
        <w:t xml:space="preserve"> will set the new status of the project </w:t>
      </w:r>
    </w:p>
    <w:p w:rsidR="00981B9C" w:rsidRPr="00981B9C" w:rsidRDefault="00981B9C" w:rsidP="00AD0AD0">
      <w:r w:rsidRPr="00981B9C">
        <w:t>(5): stable, instable, or failed. Finally notifications are sent to developers and other stakeholders</w:t>
      </w:r>
    </w:p>
    <w:p w:rsidR="00981B9C" w:rsidRPr="00981B9C" w:rsidRDefault="00981B9C" w:rsidP="00AD0AD0">
      <w:r w:rsidRPr="00981B9C">
        <w:t xml:space="preserve"> (6), which will either fix any problems found or proceed implementing new features. This complete cycle typically does not exceed 15 minutes.</w:t>
      </w:r>
    </w:p>
    <w:p w:rsidR="00AD0AD0" w:rsidRPr="00AD0AD0" w:rsidRDefault="00AD0AD0" w:rsidP="00AD0AD0">
      <w:pPr>
        <w:pStyle w:val="ListParagraph"/>
        <w:ind w:left="1440"/>
        <w:rPr>
          <w:b/>
        </w:rPr>
      </w:pPr>
    </w:p>
    <w:p w:rsidR="00981B9C" w:rsidRDefault="00981B9C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AD0AD0" w:rsidRDefault="00981B9C" w:rsidP="00981B9C">
      <w:pPr>
        <w:pStyle w:val="Heading3"/>
      </w:pPr>
      <w:r>
        <w:lastRenderedPageBreak/>
        <w:t>Benefits</w:t>
      </w:r>
    </w:p>
    <w:p w:rsidR="00981B9C" w:rsidRDefault="00981B9C" w:rsidP="00981B9C">
      <w:pPr>
        <w:pStyle w:val="ListParagraph"/>
        <w:numPr>
          <w:ilvl w:val="0"/>
          <w:numId w:val="41"/>
        </w:numPr>
      </w:pPr>
      <w:r>
        <w:t>Developer might forgot to run tests</w:t>
      </w:r>
    </w:p>
    <w:p w:rsidR="00981B9C" w:rsidRDefault="00981B9C" w:rsidP="00981B9C">
      <w:pPr>
        <w:pStyle w:val="ListParagraph"/>
        <w:numPr>
          <w:ilvl w:val="0"/>
          <w:numId w:val="41"/>
        </w:numPr>
      </w:pPr>
      <w:r>
        <w:t>It might take too long to run the tests</w:t>
      </w:r>
    </w:p>
    <w:p w:rsidR="00981B9C" w:rsidRDefault="00981B9C" w:rsidP="00981B9C">
      <w:pPr>
        <w:pStyle w:val="ListParagraph"/>
        <w:numPr>
          <w:ilvl w:val="0"/>
          <w:numId w:val="41"/>
        </w:numPr>
      </w:pPr>
      <w:r>
        <w:t>We might need to test code in various environments</w:t>
      </w:r>
    </w:p>
    <w:p w:rsidR="00E42C31" w:rsidRDefault="00E42C31" w:rsidP="00981B9C">
      <w:pPr>
        <w:pStyle w:val="ListParagraph"/>
        <w:numPr>
          <w:ilvl w:val="0"/>
          <w:numId w:val="41"/>
        </w:numPr>
      </w:pPr>
      <w:r>
        <w:t>Reports provides insight to team</w:t>
      </w:r>
    </w:p>
    <w:p w:rsidR="00E42C31" w:rsidRDefault="00E42C31" w:rsidP="00E42C31">
      <w:pPr>
        <w:pStyle w:val="ListParagraph"/>
        <w:numPr>
          <w:ilvl w:val="1"/>
          <w:numId w:val="41"/>
        </w:numPr>
      </w:pPr>
      <w:r>
        <w:t>Can track metrics like line coverage</w:t>
      </w:r>
    </w:p>
    <w:p w:rsidR="00E42C31" w:rsidRDefault="00E42C31" w:rsidP="00E42C31">
      <w:pPr>
        <w:pStyle w:val="ListParagraph"/>
        <w:numPr>
          <w:ilvl w:val="2"/>
          <w:numId w:val="41"/>
        </w:numPr>
      </w:pPr>
      <w:r>
        <w:t>Percentage of lines executed by program’s test</w:t>
      </w:r>
    </w:p>
    <w:p w:rsidR="00E42C31" w:rsidRDefault="00E42C31" w:rsidP="00E42C31">
      <w:pPr>
        <w:pStyle w:val="ListParagraph"/>
        <w:numPr>
          <w:ilvl w:val="1"/>
          <w:numId w:val="41"/>
        </w:numPr>
      </w:pPr>
      <w:r>
        <w:t>Can run all sort of utilities on our code</w:t>
      </w:r>
    </w:p>
    <w:p w:rsidR="00E42C31" w:rsidRDefault="00E42C31" w:rsidP="00E42C31">
      <w:pPr>
        <w:pStyle w:val="ListParagraph"/>
        <w:numPr>
          <w:ilvl w:val="2"/>
          <w:numId w:val="41"/>
        </w:numPr>
      </w:pPr>
      <w:proofErr w:type="spellStart"/>
      <w:r>
        <w:t>Checkstyle</w:t>
      </w:r>
      <w:proofErr w:type="spellEnd"/>
      <w:r>
        <w:t xml:space="preserve">, </w:t>
      </w:r>
      <w:proofErr w:type="spellStart"/>
      <w:r>
        <w:t>findbugs</w:t>
      </w:r>
      <w:proofErr w:type="spellEnd"/>
      <w:r>
        <w:t>….</w:t>
      </w:r>
    </w:p>
    <w:p w:rsidR="00E42C31" w:rsidRDefault="00E42C31" w:rsidP="00981B9C">
      <w:pPr>
        <w:pStyle w:val="ListParagraph"/>
        <w:numPr>
          <w:ilvl w:val="0"/>
          <w:numId w:val="41"/>
        </w:numPr>
      </w:pPr>
      <w:r>
        <w:t>Can deploy automatically</w:t>
      </w:r>
    </w:p>
    <w:p w:rsidR="00E42C31" w:rsidRDefault="00E42C31" w:rsidP="00E42C31">
      <w:pPr>
        <w:pStyle w:val="ListParagraph"/>
        <w:numPr>
          <w:ilvl w:val="1"/>
          <w:numId w:val="41"/>
        </w:numPr>
      </w:pPr>
      <w:r>
        <w:t>Deploy a web project to staging server</w:t>
      </w:r>
    </w:p>
    <w:p w:rsidR="00E42C31" w:rsidRDefault="00E42C31" w:rsidP="00E42C31">
      <w:pPr>
        <w:pStyle w:val="ListParagraph"/>
        <w:numPr>
          <w:ilvl w:val="1"/>
          <w:numId w:val="41"/>
        </w:numPr>
      </w:pPr>
      <w:r>
        <w:t>Deploy latest stable build of a desktop application to web site for download</w:t>
      </w:r>
    </w:p>
    <w:p w:rsidR="00E42C31" w:rsidRDefault="00E42C31" w:rsidP="00E42C31">
      <w:r>
        <w:t>Lab</w:t>
      </w:r>
      <w:r w:rsidR="00EF346E">
        <w:t xml:space="preserve"> </w:t>
      </w:r>
      <w:hyperlink r:id="rId10" w:history="1">
        <w:r w:rsidR="00EF346E">
          <w:rPr>
            <w:rStyle w:val="Hyperlink"/>
          </w:rPr>
          <w:t>https://www.youtube.com/watch?v=zEQUuo5nWbo</w:t>
        </w:r>
      </w:hyperlink>
    </w:p>
    <w:p w:rsidR="00EF346E" w:rsidRDefault="00EF346E" w:rsidP="00E42C31">
      <w:hyperlink r:id="rId11" w:history="1">
        <w:r>
          <w:rPr>
            <w:rStyle w:val="Hyperlink"/>
          </w:rPr>
          <w:t>https://www.youtube.com/watch?v=LFkGtg-ZTko</w:t>
        </w:r>
      </w:hyperlink>
    </w:p>
    <w:p w:rsidR="00C90E6E" w:rsidRPr="00C90E6E" w:rsidRDefault="00C90E6E" w:rsidP="00E42C31">
      <w:pPr>
        <w:rPr>
          <w:rStyle w:val="Emphasis"/>
        </w:rPr>
      </w:pPr>
      <w:hyperlink r:id="rId12" w:history="1">
        <w:r w:rsidRPr="00C90E6E">
          <w:rPr>
            <w:rStyle w:val="Emphasis"/>
          </w:rPr>
          <w:t>https://www.youtube.com/watch?v=Z9G5stlXoyg</w:t>
        </w:r>
      </w:hyperlink>
    </w:p>
    <w:p w:rsidR="00EF346E" w:rsidRDefault="00EF346E" w:rsidP="00E42C31">
      <w:r>
        <w:rPr>
          <w:noProof/>
          <w:lang w:val="en-IN" w:eastAsia="en-IN"/>
        </w:rPr>
        <w:drawing>
          <wp:inline distT="0" distB="0" distL="0" distR="0">
            <wp:extent cx="5943600" cy="3028208"/>
            <wp:effectExtent l="19050" t="0" r="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46E" w:rsidRDefault="00EF346E" w:rsidP="00E42C31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2248781"/>
            <wp:effectExtent l="19050" t="0" r="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8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46E" w:rsidRDefault="00EF346E" w:rsidP="00EF346E">
      <w:pPr>
        <w:pStyle w:val="Heading2"/>
      </w:pPr>
      <w:r>
        <w:t>Overview of Jenkin</w:t>
      </w:r>
      <w:r w:rsidR="00F157F7">
        <w:t>s</w:t>
      </w:r>
    </w:p>
    <w:p w:rsidR="00991933" w:rsidRDefault="00991933" w:rsidP="00991933">
      <w:r>
        <w:rPr>
          <w:noProof/>
          <w:lang w:val="en-IN" w:eastAsia="en-IN"/>
        </w:rPr>
        <w:drawing>
          <wp:inline distT="0" distB="0" distL="0" distR="0">
            <wp:extent cx="5943600" cy="2581516"/>
            <wp:effectExtent l="1905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1933" w:rsidRDefault="00991933">
      <w:pPr>
        <w:rPr>
          <w:rFonts w:asciiTheme="majorHAnsi" w:eastAsiaTheme="majorEastAsia" w:hAnsiTheme="majorHAnsi" w:cstheme="majorBidi"/>
          <w:color w:val="1F4E79" w:themeColor="accent1" w:themeShade="80"/>
          <w:sz w:val="36"/>
          <w:szCs w:val="26"/>
        </w:rPr>
      </w:pPr>
      <w:r>
        <w:br w:type="page"/>
      </w:r>
    </w:p>
    <w:p w:rsidR="00991933" w:rsidRDefault="00991933" w:rsidP="00991933">
      <w:pPr>
        <w:pStyle w:val="Heading2"/>
      </w:pPr>
      <w:r>
        <w:lastRenderedPageBreak/>
        <w:t>Delivery Pipeline Architecture</w:t>
      </w:r>
    </w:p>
    <w:p w:rsidR="00991933" w:rsidRPr="00991933" w:rsidRDefault="00991933" w:rsidP="00991933">
      <w:pPr>
        <w:pStyle w:val="Heading2"/>
      </w:pPr>
      <w:r>
        <w:rPr>
          <w:noProof/>
          <w:lang w:val="en-IN" w:eastAsia="en-IN"/>
        </w:rPr>
        <w:drawing>
          <wp:inline distT="0" distB="0" distL="0" distR="0">
            <wp:extent cx="5943600" cy="2540448"/>
            <wp:effectExtent l="190500" t="152400" r="171450" b="126552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4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42C31" w:rsidRDefault="00E42C31" w:rsidP="00E42C31">
      <w:r>
        <w:t>Step 1: Create EC2 instance with http protocol</w:t>
      </w:r>
    </w:p>
    <w:p w:rsidR="00E42C31" w:rsidRDefault="00E42C31" w:rsidP="00E42C31">
      <w:r>
        <w:t xml:space="preserve">Step 2: Connect using </w:t>
      </w:r>
      <w:proofErr w:type="spellStart"/>
      <w:proofErr w:type="gramStart"/>
      <w:r>
        <w:t>ssh</w:t>
      </w:r>
      <w:proofErr w:type="spellEnd"/>
      <w:proofErr w:type="gramEnd"/>
      <w:r>
        <w:t xml:space="preserve"> </w:t>
      </w:r>
    </w:p>
    <w:p w:rsidR="00E42C31" w:rsidRPr="00981B9C" w:rsidRDefault="00E42C31" w:rsidP="00E42C31">
      <w:r>
        <w:t>Step 3:</w:t>
      </w:r>
    </w:p>
    <w:p w:rsidR="00AD0AD0" w:rsidRPr="00B11A53" w:rsidRDefault="00AD0AD0" w:rsidP="00B11A53"/>
    <w:p w:rsidR="00B11A53" w:rsidRDefault="00B11A53" w:rsidP="00B11A53">
      <w:pPr>
        <w:rPr>
          <w:shd w:val="clear" w:color="auto" w:fill="FFFFFF"/>
        </w:rPr>
      </w:pPr>
    </w:p>
    <w:p w:rsidR="003A576F" w:rsidRPr="00B11A53" w:rsidRDefault="003A576F" w:rsidP="00B11A53">
      <w:pPr>
        <w:rPr>
          <w:shd w:val="clear" w:color="auto" w:fill="FFFFFF"/>
        </w:rPr>
      </w:pPr>
    </w:p>
    <w:sectPr w:rsidR="003A576F" w:rsidRPr="00B11A53" w:rsidSect="008B3E65">
      <w:footerReference w:type="default" r:id="rId17"/>
      <w:pgSz w:w="12240" w:h="15840"/>
      <w:pgMar w:top="993" w:right="1440" w:bottom="851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2C31" w:rsidRDefault="00E42C31">
      <w:pPr>
        <w:spacing w:line="240" w:lineRule="auto"/>
      </w:pPr>
      <w:r>
        <w:separator/>
      </w:r>
    </w:p>
  </w:endnote>
  <w:endnote w:type="continuationSeparator" w:id="1">
    <w:p w:rsidR="00E42C31" w:rsidRDefault="00E42C31">
      <w:pPr>
        <w:spacing w:line="240" w:lineRule="auto"/>
      </w:pPr>
      <w:r>
        <w:continuationSeparator/>
      </w:r>
    </w:p>
  </w:endnote>
  <w:endnote w:type="continuationNotice" w:id="2">
    <w:p w:rsidR="00E42C31" w:rsidRDefault="00E42C31">
      <w:pPr>
        <w:spacing w:before="0"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02186409"/>
      <w:docPartObj>
        <w:docPartGallery w:val="Page Numbers (Bottom of Page)"/>
        <w:docPartUnique/>
      </w:docPartObj>
    </w:sdtPr>
    <w:sdtContent>
      <w:p w:rsidR="00E42C31" w:rsidRDefault="00E42C31">
        <w:pPr>
          <w:pStyle w:val="Footer"/>
          <w:jc w:val="right"/>
        </w:pPr>
        <w:r>
          <w:t xml:space="preserve">Page | </w:t>
        </w:r>
        <w:fldSimple w:instr=" PAGE   \* MERGEFORMAT ">
          <w:r w:rsidR="00C90E6E">
            <w:rPr>
              <w:noProof/>
            </w:rPr>
            <w:t>3</w:t>
          </w:r>
        </w:fldSimple>
      </w:p>
    </w:sdtContent>
  </w:sdt>
  <w:p w:rsidR="00E42C31" w:rsidRDefault="00E42C3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2C31" w:rsidRDefault="00E42C31">
      <w:pPr>
        <w:spacing w:line="240" w:lineRule="auto"/>
      </w:pPr>
      <w:r>
        <w:separator/>
      </w:r>
    </w:p>
  </w:footnote>
  <w:footnote w:type="continuationSeparator" w:id="1">
    <w:p w:rsidR="00E42C31" w:rsidRDefault="00E42C31">
      <w:pPr>
        <w:spacing w:line="240" w:lineRule="auto"/>
      </w:pPr>
      <w:r>
        <w:continuationSeparator/>
      </w:r>
    </w:p>
  </w:footnote>
  <w:footnote w:type="continuationNotice" w:id="2">
    <w:p w:rsidR="00E42C31" w:rsidRDefault="00E42C31">
      <w:pPr>
        <w:spacing w:before="0" w:line="240" w:lineRule="auto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894B5D"/>
    <w:multiLevelType w:val="hybridMultilevel"/>
    <w:tmpl w:val="24005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79D3655"/>
    <w:multiLevelType w:val="multilevel"/>
    <w:tmpl w:val="250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51E6036"/>
    <w:multiLevelType w:val="hybridMultilevel"/>
    <w:tmpl w:val="6CB26A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9BE5047"/>
    <w:multiLevelType w:val="hybridMultilevel"/>
    <w:tmpl w:val="1EB42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9F57C7D"/>
    <w:multiLevelType w:val="hybridMultilevel"/>
    <w:tmpl w:val="2AE29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1C73F1"/>
    <w:multiLevelType w:val="multilevel"/>
    <w:tmpl w:val="7E8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3A94134"/>
    <w:multiLevelType w:val="hybridMultilevel"/>
    <w:tmpl w:val="3B3AAEC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5215F1"/>
    <w:multiLevelType w:val="hybridMultilevel"/>
    <w:tmpl w:val="C0948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4EB063A"/>
    <w:multiLevelType w:val="hybridMultilevel"/>
    <w:tmpl w:val="1904F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7233220"/>
    <w:multiLevelType w:val="multilevel"/>
    <w:tmpl w:val="6B7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2BF054DC"/>
    <w:multiLevelType w:val="hybridMultilevel"/>
    <w:tmpl w:val="97FC0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F71488E"/>
    <w:multiLevelType w:val="hybridMultilevel"/>
    <w:tmpl w:val="4FAAA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3307B2A"/>
    <w:multiLevelType w:val="hybridMultilevel"/>
    <w:tmpl w:val="82E89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3CA0820"/>
    <w:multiLevelType w:val="hybridMultilevel"/>
    <w:tmpl w:val="E0B2B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C95D39"/>
    <w:multiLevelType w:val="multilevel"/>
    <w:tmpl w:val="5286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C546F33"/>
    <w:multiLevelType w:val="hybridMultilevel"/>
    <w:tmpl w:val="9664066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528868AE"/>
    <w:multiLevelType w:val="hybridMultilevel"/>
    <w:tmpl w:val="5232C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082BE5"/>
    <w:multiLevelType w:val="hybridMultilevel"/>
    <w:tmpl w:val="F90AA456"/>
    <w:lvl w:ilvl="0" w:tplc="78E439F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16191F"/>
        <w:sz w:val="1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7B16444"/>
    <w:multiLevelType w:val="hybridMultilevel"/>
    <w:tmpl w:val="AE382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786523"/>
    <w:multiLevelType w:val="hybridMultilevel"/>
    <w:tmpl w:val="9794B3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EDE2895"/>
    <w:multiLevelType w:val="hybridMultilevel"/>
    <w:tmpl w:val="E57C7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4B683EE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CF7490"/>
    <w:multiLevelType w:val="hybridMultilevel"/>
    <w:tmpl w:val="1FA68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35479E"/>
    <w:multiLevelType w:val="multilevel"/>
    <w:tmpl w:val="5ABC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8266E4"/>
    <w:multiLevelType w:val="hybridMultilevel"/>
    <w:tmpl w:val="11D0B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E41704C"/>
    <w:multiLevelType w:val="multilevel"/>
    <w:tmpl w:val="E6E0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70F06498"/>
    <w:multiLevelType w:val="hybridMultilevel"/>
    <w:tmpl w:val="F03A9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64622A"/>
    <w:multiLevelType w:val="hybridMultilevel"/>
    <w:tmpl w:val="BC48C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2F4186"/>
    <w:multiLevelType w:val="hybridMultilevel"/>
    <w:tmpl w:val="59BE28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29222B7"/>
    <w:multiLevelType w:val="hybridMultilevel"/>
    <w:tmpl w:val="0A6E9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A374A0"/>
    <w:multiLevelType w:val="hybridMultilevel"/>
    <w:tmpl w:val="EB607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40">
    <w:nsid w:val="7DCF4BA1"/>
    <w:multiLevelType w:val="hybridMultilevel"/>
    <w:tmpl w:val="6CE0697E"/>
    <w:lvl w:ilvl="0" w:tplc="400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25"/>
  </w:num>
  <w:num w:numId="13">
    <w:abstractNumId w:val="31"/>
  </w:num>
  <w:num w:numId="14">
    <w:abstractNumId w:val="23"/>
  </w:num>
  <w:num w:numId="15">
    <w:abstractNumId w:val="15"/>
  </w:num>
  <w:num w:numId="16">
    <w:abstractNumId w:val="29"/>
  </w:num>
  <w:num w:numId="17">
    <w:abstractNumId w:val="26"/>
  </w:num>
  <w:num w:numId="18">
    <w:abstractNumId w:val="33"/>
  </w:num>
  <w:num w:numId="19">
    <w:abstractNumId w:val="30"/>
  </w:num>
  <w:num w:numId="20">
    <w:abstractNumId w:val="24"/>
  </w:num>
  <w:num w:numId="21">
    <w:abstractNumId w:val="28"/>
  </w:num>
  <w:num w:numId="22">
    <w:abstractNumId w:val="9"/>
  </w:num>
  <w:num w:numId="23">
    <w:abstractNumId w:val="18"/>
  </w:num>
  <w:num w:numId="24">
    <w:abstractNumId w:val="35"/>
  </w:num>
  <w:num w:numId="25">
    <w:abstractNumId w:val="14"/>
  </w:num>
  <w:num w:numId="26">
    <w:abstractNumId w:val="32"/>
  </w:num>
  <w:num w:numId="27">
    <w:abstractNumId w:val="13"/>
  </w:num>
  <w:num w:numId="28">
    <w:abstractNumId w:val="10"/>
  </w:num>
  <w:num w:numId="29">
    <w:abstractNumId w:val="37"/>
  </w:num>
  <w:num w:numId="30">
    <w:abstractNumId w:val="20"/>
  </w:num>
  <w:num w:numId="31">
    <w:abstractNumId w:val="17"/>
  </w:num>
  <w:num w:numId="32">
    <w:abstractNumId w:val="38"/>
  </w:num>
  <w:num w:numId="33">
    <w:abstractNumId w:val="16"/>
  </w:num>
  <w:num w:numId="34">
    <w:abstractNumId w:val="27"/>
  </w:num>
  <w:num w:numId="35">
    <w:abstractNumId w:val="40"/>
  </w:num>
  <w:num w:numId="36">
    <w:abstractNumId w:val="21"/>
  </w:num>
  <w:num w:numId="37">
    <w:abstractNumId w:val="19"/>
  </w:num>
  <w:num w:numId="38">
    <w:abstractNumId w:val="34"/>
  </w:num>
  <w:num w:numId="39">
    <w:abstractNumId w:val="22"/>
  </w:num>
  <w:num w:numId="40">
    <w:abstractNumId w:val="36"/>
  </w:num>
  <w:num w:numId="41">
    <w:abstractNumId w:val="12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en-IN" w:vendorID="64" w:dllVersion="131078" w:nlCheck="1" w:checkStyle="1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0"/>
    <w:footnote w:id="1"/>
    <w:footnote w:id="2"/>
  </w:footnotePr>
  <w:endnotePr>
    <w:endnote w:id="0"/>
    <w:endnote w:id="1"/>
    <w:endnote w:id="2"/>
  </w:endnotePr>
  <w:compat/>
  <w:rsids>
    <w:rsidRoot w:val="000860BD"/>
    <w:rsid w:val="00016748"/>
    <w:rsid w:val="00041579"/>
    <w:rsid w:val="00041E61"/>
    <w:rsid w:val="00046312"/>
    <w:rsid w:val="0006567E"/>
    <w:rsid w:val="0007466A"/>
    <w:rsid w:val="000760DB"/>
    <w:rsid w:val="000860BD"/>
    <w:rsid w:val="000D2F21"/>
    <w:rsid w:val="000F00E7"/>
    <w:rsid w:val="000F065B"/>
    <w:rsid w:val="00134E40"/>
    <w:rsid w:val="00155A42"/>
    <w:rsid w:val="0016766E"/>
    <w:rsid w:val="00170063"/>
    <w:rsid w:val="00175643"/>
    <w:rsid w:val="00177951"/>
    <w:rsid w:val="001B2338"/>
    <w:rsid w:val="001B3744"/>
    <w:rsid w:val="001B53A1"/>
    <w:rsid w:val="001C6F7E"/>
    <w:rsid w:val="001D0090"/>
    <w:rsid w:val="001D4D73"/>
    <w:rsid w:val="002061A9"/>
    <w:rsid w:val="00217B64"/>
    <w:rsid w:val="00227792"/>
    <w:rsid w:val="00235579"/>
    <w:rsid w:val="00257FAA"/>
    <w:rsid w:val="00263938"/>
    <w:rsid w:val="002A5278"/>
    <w:rsid w:val="002C3E79"/>
    <w:rsid w:val="002E04D8"/>
    <w:rsid w:val="002E78EB"/>
    <w:rsid w:val="002F25A8"/>
    <w:rsid w:val="003153CC"/>
    <w:rsid w:val="00324822"/>
    <w:rsid w:val="003407A9"/>
    <w:rsid w:val="00340DC9"/>
    <w:rsid w:val="00350BD5"/>
    <w:rsid w:val="00354288"/>
    <w:rsid w:val="00377E25"/>
    <w:rsid w:val="00387440"/>
    <w:rsid w:val="003A474B"/>
    <w:rsid w:val="003A576F"/>
    <w:rsid w:val="003B1239"/>
    <w:rsid w:val="003B79BD"/>
    <w:rsid w:val="003E5F32"/>
    <w:rsid w:val="00403B31"/>
    <w:rsid w:val="00444F02"/>
    <w:rsid w:val="0045518E"/>
    <w:rsid w:val="00490CC6"/>
    <w:rsid w:val="004F05F9"/>
    <w:rsid w:val="005305A5"/>
    <w:rsid w:val="00532DF8"/>
    <w:rsid w:val="00536A38"/>
    <w:rsid w:val="00540168"/>
    <w:rsid w:val="00540BAC"/>
    <w:rsid w:val="005509B2"/>
    <w:rsid w:val="005556DB"/>
    <w:rsid w:val="005C0123"/>
    <w:rsid w:val="005C6D45"/>
    <w:rsid w:val="005D58F7"/>
    <w:rsid w:val="005E76FD"/>
    <w:rsid w:val="005F6FBF"/>
    <w:rsid w:val="00617D63"/>
    <w:rsid w:val="00643D1A"/>
    <w:rsid w:val="00654C98"/>
    <w:rsid w:val="00674588"/>
    <w:rsid w:val="00677CFC"/>
    <w:rsid w:val="006A7B57"/>
    <w:rsid w:val="006D44C5"/>
    <w:rsid w:val="006F55E8"/>
    <w:rsid w:val="00706710"/>
    <w:rsid w:val="007118D5"/>
    <w:rsid w:val="00713672"/>
    <w:rsid w:val="0071412D"/>
    <w:rsid w:val="0072591F"/>
    <w:rsid w:val="0073562D"/>
    <w:rsid w:val="00757DE6"/>
    <w:rsid w:val="00777D12"/>
    <w:rsid w:val="007843AB"/>
    <w:rsid w:val="007B07DE"/>
    <w:rsid w:val="007B698B"/>
    <w:rsid w:val="007D44D6"/>
    <w:rsid w:val="007D7C18"/>
    <w:rsid w:val="008270A2"/>
    <w:rsid w:val="00833416"/>
    <w:rsid w:val="008517DB"/>
    <w:rsid w:val="00853F77"/>
    <w:rsid w:val="00885CE1"/>
    <w:rsid w:val="0089065C"/>
    <w:rsid w:val="008907FF"/>
    <w:rsid w:val="008A7585"/>
    <w:rsid w:val="008B2B47"/>
    <w:rsid w:val="008B3E65"/>
    <w:rsid w:val="008B696C"/>
    <w:rsid w:val="008B6BEE"/>
    <w:rsid w:val="008C155D"/>
    <w:rsid w:val="008E2F98"/>
    <w:rsid w:val="008F78D7"/>
    <w:rsid w:val="009003AB"/>
    <w:rsid w:val="0090497E"/>
    <w:rsid w:val="009200C1"/>
    <w:rsid w:val="00924498"/>
    <w:rsid w:val="00932375"/>
    <w:rsid w:val="00970A33"/>
    <w:rsid w:val="00971A01"/>
    <w:rsid w:val="00980085"/>
    <w:rsid w:val="00981B9C"/>
    <w:rsid w:val="00991933"/>
    <w:rsid w:val="0099513D"/>
    <w:rsid w:val="00997127"/>
    <w:rsid w:val="009C5B2E"/>
    <w:rsid w:val="009D216F"/>
    <w:rsid w:val="009D3248"/>
    <w:rsid w:val="009E7D3D"/>
    <w:rsid w:val="009F45FC"/>
    <w:rsid w:val="00A34C68"/>
    <w:rsid w:val="00A45C1A"/>
    <w:rsid w:val="00A60AAF"/>
    <w:rsid w:val="00A65E8A"/>
    <w:rsid w:val="00A721EF"/>
    <w:rsid w:val="00A752BF"/>
    <w:rsid w:val="00A87896"/>
    <w:rsid w:val="00AA69D3"/>
    <w:rsid w:val="00AC1EE7"/>
    <w:rsid w:val="00AC4DBE"/>
    <w:rsid w:val="00AC5B84"/>
    <w:rsid w:val="00AD0AD0"/>
    <w:rsid w:val="00AE77A4"/>
    <w:rsid w:val="00B1092E"/>
    <w:rsid w:val="00B11586"/>
    <w:rsid w:val="00B11A53"/>
    <w:rsid w:val="00B224F8"/>
    <w:rsid w:val="00B650C6"/>
    <w:rsid w:val="00B77DE4"/>
    <w:rsid w:val="00B92580"/>
    <w:rsid w:val="00BA63C2"/>
    <w:rsid w:val="00BA727E"/>
    <w:rsid w:val="00BC2D00"/>
    <w:rsid w:val="00BC6939"/>
    <w:rsid w:val="00BD1DD5"/>
    <w:rsid w:val="00BE1875"/>
    <w:rsid w:val="00BE2893"/>
    <w:rsid w:val="00BE45C8"/>
    <w:rsid w:val="00BF2331"/>
    <w:rsid w:val="00BF7463"/>
    <w:rsid w:val="00C30889"/>
    <w:rsid w:val="00C31B4E"/>
    <w:rsid w:val="00C449EA"/>
    <w:rsid w:val="00C53086"/>
    <w:rsid w:val="00C54F50"/>
    <w:rsid w:val="00C666FE"/>
    <w:rsid w:val="00C8261B"/>
    <w:rsid w:val="00C90A2E"/>
    <w:rsid w:val="00C90E6E"/>
    <w:rsid w:val="00CC5861"/>
    <w:rsid w:val="00CF4183"/>
    <w:rsid w:val="00D30B81"/>
    <w:rsid w:val="00D332E2"/>
    <w:rsid w:val="00D3649E"/>
    <w:rsid w:val="00D65327"/>
    <w:rsid w:val="00D97646"/>
    <w:rsid w:val="00DC1046"/>
    <w:rsid w:val="00DC5945"/>
    <w:rsid w:val="00DF0FDA"/>
    <w:rsid w:val="00E0267F"/>
    <w:rsid w:val="00E142DA"/>
    <w:rsid w:val="00E16F51"/>
    <w:rsid w:val="00E23E67"/>
    <w:rsid w:val="00E3088A"/>
    <w:rsid w:val="00E42C31"/>
    <w:rsid w:val="00E54B41"/>
    <w:rsid w:val="00E62531"/>
    <w:rsid w:val="00E64A96"/>
    <w:rsid w:val="00E678C3"/>
    <w:rsid w:val="00E67DBD"/>
    <w:rsid w:val="00E86A81"/>
    <w:rsid w:val="00E91315"/>
    <w:rsid w:val="00EB0B6E"/>
    <w:rsid w:val="00EB684A"/>
    <w:rsid w:val="00ED175D"/>
    <w:rsid w:val="00EE3102"/>
    <w:rsid w:val="00EE70C1"/>
    <w:rsid w:val="00EF346E"/>
    <w:rsid w:val="00F109A4"/>
    <w:rsid w:val="00F157F7"/>
    <w:rsid w:val="00F169E1"/>
    <w:rsid w:val="00F35B0B"/>
    <w:rsid w:val="00F500EB"/>
    <w:rsid w:val="00F5078A"/>
    <w:rsid w:val="00F538D7"/>
    <w:rsid w:val="00F77B79"/>
    <w:rsid w:val="00F866A8"/>
    <w:rsid w:val="00F93EDA"/>
    <w:rsid w:val="00FB1520"/>
    <w:rsid w:val="00FB35C9"/>
    <w:rsid w:val="00FB5B59"/>
    <w:rsid w:val="00FC318F"/>
    <w:rsid w:val="00FD1D72"/>
    <w:rsid w:val="00FD26C5"/>
    <w:rsid w:val="00FD2AEE"/>
    <w:rsid w:val="00FE57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iPriority="11" w:unhideWhenUsed="0" w:qFormat="1"/>
    <w:lsdException w:name="List Number" w:uiPriority="10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semiHidden="0" w:uiPriority="21" w:unhideWhenUsed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A96"/>
  </w:style>
  <w:style w:type="paragraph" w:styleId="Heading1">
    <w:name w:val="heading 1"/>
    <w:basedOn w:val="Normal"/>
    <w:link w:val="Heading1Char"/>
    <w:uiPriority w:val="1"/>
    <w:qFormat/>
    <w:rsid w:val="00E64A96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64A96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E64A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E64A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E64A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E64A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E64A9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E64A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E64A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64A96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4A96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4A96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rsid w:val="00E64A96"/>
    <w:pPr>
      <w:numPr>
        <w:numId w:val="1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E64A96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64A96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E64A96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E64A96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rsid w:val="00E64A96"/>
    <w:pPr>
      <w:spacing w:line="240" w:lineRule="auto"/>
    </w:pPr>
    <w:rPr>
      <w:rFonts w:ascii="Arial" w:hAnsi="Arial"/>
      <w:color w:val="404040" w:themeColor="text1" w:themeTint="BF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64A9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4A96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A96"/>
  </w:style>
  <w:style w:type="character" w:styleId="IntenseEmphasis">
    <w:name w:val="Intense Emphasis"/>
    <w:basedOn w:val="DefaultParagraphFont"/>
    <w:uiPriority w:val="21"/>
    <w:qFormat/>
    <w:rsid w:val="00E64A96"/>
    <w:rPr>
      <w:i/>
      <w:iCs/>
      <w:color w:val="2B579A" w:themeColor="accent5"/>
    </w:rPr>
  </w:style>
  <w:style w:type="table" w:customStyle="1" w:styleId="GridTable1Light">
    <w:name w:val="Grid Table 1 Light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5">
    <w:name w:val="Grid Table 4 Accent 5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1LightAccent6">
    <w:name w:val="Grid Table 1 Light Accent 6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">
    <w:name w:val="Grid Table 5 Dark"/>
    <w:basedOn w:val="TableNormal"/>
    <w:uiPriority w:val="50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4">
    <w:name w:val="Grid Table 4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sid w:val="00E64A96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rsid w:val="00E64A96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4A96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A96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64A9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A9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A9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A96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E64A96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64A96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E64A9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64A96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E64A96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E64A96"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  <w:rsid w:val="00E64A96"/>
  </w:style>
  <w:style w:type="paragraph" w:styleId="TOCHeading">
    <w:name w:val="TOC Heading"/>
    <w:basedOn w:val="Heading1"/>
    <w:next w:val="Normal"/>
    <w:uiPriority w:val="39"/>
    <w:unhideWhenUsed/>
    <w:qFormat/>
    <w:rsid w:val="00E64A96"/>
    <w:pPr>
      <w:outlineLvl w:val="9"/>
    </w:pPr>
    <w:rPr>
      <w:kern w:val="0"/>
      <w:szCs w:val="32"/>
    </w:rPr>
  </w:style>
  <w:style w:type="paragraph" w:styleId="BlockText">
    <w:name w:val="Block Text"/>
    <w:basedOn w:val="Normal"/>
    <w:uiPriority w:val="99"/>
    <w:semiHidden/>
    <w:unhideWhenUsed/>
    <w:rsid w:val="00E64A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E64A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4A96"/>
  </w:style>
  <w:style w:type="paragraph" w:styleId="BodyText2">
    <w:name w:val="Body Text 2"/>
    <w:basedOn w:val="Normal"/>
    <w:link w:val="BodyText2Char"/>
    <w:uiPriority w:val="99"/>
    <w:semiHidden/>
    <w:unhideWhenUsed/>
    <w:rsid w:val="00E64A9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64A96"/>
  </w:style>
  <w:style w:type="paragraph" w:styleId="BodyText3">
    <w:name w:val="Body Text 3"/>
    <w:basedOn w:val="Normal"/>
    <w:link w:val="BodyText3Char"/>
    <w:uiPriority w:val="99"/>
    <w:semiHidden/>
    <w:unhideWhenUsed/>
    <w:rsid w:val="00E64A9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64A9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64A9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64A9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64A9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64A9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64A9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64A9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64A9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64A9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64A9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64A9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E64A96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4A96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64A96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64A96"/>
  </w:style>
  <w:style w:type="table" w:customStyle="1" w:styleId="ColorfulGrid">
    <w:name w:val="Colorful Grid"/>
    <w:basedOn w:val="TableNormal"/>
    <w:uiPriority w:val="73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ColorfulList">
    <w:name w:val="Colorful List"/>
    <w:basedOn w:val="TableNormal"/>
    <w:uiPriority w:val="72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ColorfulShading">
    <w:name w:val="Colorful Shading"/>
    <w:basedOn w:val="TableNormal"/>
    <w:uiPriority w:val="71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">
    <w:name w:val="Dark List"/>
    <w:basedOn w:val="TableNormal"/>
    <w:uiPriority w:val="70"/>
    <w:semiHidden/>
    <w:unhideWhenUsed/>
    <w:rsid w:val="00E64A9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64A9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64A9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64A9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64A9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64A9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64A96"/>
    <w:pPr>
      <w:spacing w:before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64A96"/>
  </w:style>
  <w:style w:type="character" w:customStyle="1" w:styleId="DateChar">
    <w:name w:val="Date Char"/>
    <w:basedOn w:val="DefaultParagraphFont"/>
    <w:link w:val="Date"/>
    <w:uiPriority w:val="99"/>
    <w:semiHidden/>
    <w:rsid w:val="00E64A96"/>
  </w:style>
  <w:style w:type="paragraph" w:styleId="DocumentMap">
    <w:name w:val="Document Map"/>
    <w:basedOn w:val="Normal"/>
    <w:link w:val="DocumentMapChar"/>
    <w:uiPriority w:val="99"/>
    <w:semiHidden/>
    <w:unhideWhenUsed/>
    <w:rsid w:val="00E64A96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64A9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64A96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64A96"/>
  </w:style>
  <w:style w:type="character" w:styleId="EndnoteReference">
    <w:name w:val="endnote reference"/>
    <w:basedOn w:val="DefaultParagraphFont"/>
    <w:uiPriority w:val="99"/>
    <w:semiHidden/>
    <w:unhideWhenUsed/>
    <w:rsid w:val="00E64A9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64A96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64A9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64A96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64A9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64A96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4A96"/>
    <w:rPr>
      <w:szCs w:val="20"/>
    </w:rPr>
  </w:style>
  <w:style w:type="table" w:customStyle="1" w:styleId="GridTable1LightAccent2">
    <w:name w:val="Grid Table 1 Light Accent 2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Accent1">
    <w:name w:val="Grid Table 4 Accent 1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Accent1">
    <w:name w:val="Grid Table 5 Dark Accent 1"/>
    <w:basedOn w:val="TableNormal"/>
    <w:uiPriority w:val="50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E64A9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E64A96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E64A96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E64A9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E64A9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E64A96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E64A9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E64A9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E64A96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E64A96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E64A9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E64A9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E64A96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E64A9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sid w:val="00E64A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E64A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rsid w:val="00E64A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64A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64A9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64A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64A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E64A96"/>
  </w:style>
  <w:style w:type="paragraph" w:styleId="HTMLAddress">
    <w:name w:val="HTML Address"/>
    <w:basedOn w:val="Normal"/>
    <w:link w:val="HTMLAddressChar"/>
    <w:uiPriority w:val="99"/>
    <w:semiHidden/>
    <w:unhideWhenUsed/>
    <w:rsid w:val="00E64A96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64A9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64A9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64A9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64A9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64A9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A96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A9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64A9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64A9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64A96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64A96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64A96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64A96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64A96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64A96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64A96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64A96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64A96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64A96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64A9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64A96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64A96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64A96"/>
    <w:rPr>
      <w:b/>
      <w:bCs/>
      <w:caps w:val="0"/>
      <w:smallCaps/>
      <w:color w:val="1F4E79" w:themeColor="accent1" w:themeShade="80"/>
      <w:spacing w:val="0"/>
    </w:rPr>
  </w:style>
  <w:style w:type="table" w:customStyle="1" w:styleId="LightGrid">
    <w:name w:val="Light Grid"/>
    <w:basedOn w:val="TableNormal"/>
    <w:uiPriority w:val="62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LightList">
    <w:name w:val="Light List"/>
    <w:basedOn w:val="TableNormal"/>
    <w:uiPriority w:val="61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LightShading">
    <w:name w:val="Light Shading"/>
    <w:basedOn w:val="TableNormal"/>
    <w:uiPriority w:val="60"/>
    <w:semiHidden/>
    <w:unhideWhenUsed/>
    <w:rsid w:val="00E64A96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semiHidden/>
    <w:unhideWhenUsed/>
    <w:rsid w:val="00E64A96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64A96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8" w:space="0" w:color="FF0000" w:themeColor="accent2"/>
        <w:bottom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64A96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64A96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64A96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8" w:space="0" w:color="2B579A" w:themeColor="accent5"/>
        <w:bottom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64A96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64A96"/>
  </w:style>
  <w:style w:type="paragraph" w:styleId="List">
    <w:name w:val="List"/>
    <w:basedOn w:val="Normal"/>
    <w:uiPriority w:val="99"/>
    <w:semiHidden/>
    <w:unhideWhenUsed/>
    <w:rsid w:val="00E64A9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64A9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64A9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64A9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64A96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E64A9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64A9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64A9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64A9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64A9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64A9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64A9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64A9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64A96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E64A9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64A9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64A9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64A9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E64A96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E64A9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E64A9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E64A9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E64A9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E64A9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E64A9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E64A9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E64A9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E64A9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E64A96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E64A96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Borders>
        <w:top w:val="single" w:sz="4" w:space="0" w:color="FF0000" w:themeColor="accent2"/>
        <w:bottom w:val="single" w:sz="4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E64A9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E64A9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E64A96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Borders>
        <w:top w:val="single" w:sz="4" w:space="0" w:color="2B579A" w:themeColor="accent5"/>
        <w:bottom w:val="single" w:sz="4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E64A9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E64A9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E64A96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E64A96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E64A9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E64A9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E64A96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E64A9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64A9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64A96"/>
    <w:rPr>
      <w:rFonts w:ascii="Consolas" w:hAnsi="Consolas"/>
      <w:szCs w:val="20"/>
    </w:rPr>
  </w:style>
  <w:style w:type="table" w:customStyle="1" w:styleId="MediumGrid1">
    <w:name w:val="Medium Grid 1"/>
    <w:basedOn w:val="TableNormal"/>
    <w:uiPriority w:val="67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MediumGrid2">
    <w:name w:val="Medium Grid 2"/>
    <w:basedOn w:val="TableNormal"/>
    <w:uiPriority w:val="68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MediumList1">
    <w:name w:val="Medium List 1"/>
    <w:basedOn w:val="TableNormal"/>
    <w:uiPriority w:val="65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bottom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bottom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64A96"/>
    <w:pPr>
      <w:spacing w:before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MediumList2">
    <w:name w:val="Medium List 2"/>
    <w:basedOn w:val="TableNormal"/>
    <w:uiPriority w:val="66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64A96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">
    <w:name w:val="Medium Shading 1"/>
    <w:basedOn w:val="TableNormal"/>
    <w:uiPriority w:val="63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64A96"/>
    <w:pPr>
      <w:spacing w:before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64A9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64A9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E64A96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E64A9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64A96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64A96"/>
  </w:style>
  <w:style w:type="character" w:styleId="PageNumber">
    <w:name w:val="page number"/>
    <w:basedOn w:val="DefaultParagraphFont"/>
    <w:uiPriority w:val="99"/>
    <w:semiHidden/>
    <w:unhideWhenUsed/>
    <w:rsid w:val="00E64A96"/>
  </w:style>
  <w:style w:type="character" w:styleId="PlaceholderText">
    <w:name w:val="Placeholder Text"/>
    <w:basedOn w:val="DefaultParagraphFont"/>
    <w:uiPriority w:val="99"/>
    <w:semiHidden/>
    <w:rsid w:val="00E64A96"/>
    <w:rPr>
      <w:color w:val="595959" w:themeColor="text1" w:themeTint="A6"/>
    </w:rPr>
  </w:style>
  <w:style w:type="table" w:customStyle="1" w:styleId="PlainTable1">
    <w:name w:val="Plain Table 1"/>
    <w:basedOn w:val="TableNormal"/>
    <w:uiPriority w:val="41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E64A9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E64A9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E64A9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E64A9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64A96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64A9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E64A96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64A9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64A9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64A96"/>
  </w:style>
  <w:style w:type="paragraph" w:styleId="Signature">
    <w:name w:val="Signature"/>
    <w:basedOn w:val="Normal"/>
    <w:link w:val="SignatureChar"/>
    <w:uiPriority w:val="99"/>
    <w:semiHidden/>
    <w:unhideWhenUsed/>
    <w:rsid w:val="00E64A96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64A96"/>
  </w:style>
  <w:style w:type="character" w:styleId="SubtleEmphasis">
    <w:name w:val="Subtle Emphasis"/>
    <w:basedOn w:val="DefaultParagraphFont"/>
    <w:uiPriority w:val="19"/>
    <w:semiHidden/>
    <w:unhideWhenUsed/>
    <w:qFormat/>
    <w:rsid w:val="00E64A9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E64A9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64A9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64A9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64A9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64A9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64A9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64A96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64A96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64A96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64A96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64A96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64A96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64A96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64A96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64A96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64A96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64A9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64A96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64A9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64A96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64A96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64A96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64A9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64A9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64A96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64A96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E64A96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E64A96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64A96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64A96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64A9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64A9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64A9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64A96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64A9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64A9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64A96"/>
  </w:style>
  <w:style w:type="table" w:styleId="TableProfessional">
    <w:name w:val="Table Professional"/>
    <w:basedOn w:val="TableNormal"/>
    <w:uiPriority w:val="99"/>
    <w:semiHidden/>
    <w:unhideWhenUsed/>
    <w:rsid w:val="00E64A9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64A96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64A9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64A9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64A9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64A96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64A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E64A96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64A9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64A96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E64A9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E64A9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4A9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64A9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64A9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64A9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64A9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64A9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64A96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unhideWhenUsed/>
    <w:rsid w:val="00E64A96"/>
    <w:rPr>
      <w:color w:val="605E5C"/>
      <w:shd w:val="clear" w:color="auto" w:fill="E1DFDD"/>
    </w:rPr>
  </w:style>
  <w:style w:type="character" w:customStyle="1" w:styleId="Mention">
    <w:name w:val="Mention"/>
    <w:basedOn w:val="DefaultParagraphFont"/>
    <w:uiPriority w:val="99"/>
    <w:unhideWhenUsed/>
    <w:rsid w:val="00E64A96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E64A96"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paragraph" w:customStyle="1" w:styleId="ng-scope">
    <w:name w:val="ng-scope"/>
    <w:basedOn w:val="Normal"/>
    <w:rsid w:val="005F6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0">
    <w:name w:val="title"/>
    <w:basedOn w:val="Normal"/>
    <w:rsid w:val="00777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5E76FD"/>
  </w:style>
  <w:style w:type="character" w:customStyle="1" w:styleId="hljs-string">
    <w:name w:val="hljs-string"/>
    <w:basedOn w:val="DefaultParagraphFont"/>
    <w:rsid w:val="005E76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10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60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0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9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67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33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1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7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04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5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08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thodsandtools.com/tools/tools.php?hudson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Z9G5stlXoyg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LFkGtg-ZTk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www.youtube.com/watch?v=zEQUuo5nWb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-ashu1\AppData\Roaming\Microsoft\Templates\Insert%20your%20first%20table%20of%20contents%20tutorial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0D114-3EFE-4C87-9FE0-3EA75AA42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Insert your first table of contents tutorial</Template>
  <TotalTime>0</TotalTime>
  <Pages>5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2838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2020-02-29T18:16:00Z</dcterms:created>
  <dcterms:modified xsi:type="dcterms:W3CDTF">2020-02-29T19:07:00Z</dcterms:modified>
</cp:coreProperties>
</file>